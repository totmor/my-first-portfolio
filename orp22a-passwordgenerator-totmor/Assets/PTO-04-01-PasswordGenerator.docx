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D1F45" w14:textId="493E298F" w:rsidR="00DD6D91" w:rsidRPr="00D332B6" w:rsidRDefault="00C76D75" w:rsidP="004B751C">
      <w:pPr>
        <w:pStyle w:val="Heading1"/>
      </w:pPr>
      <w:fldSimple w:instr=" TITLE   \* MERGEFORMAT ">
        <w:r w:rsidR="00094095">
          <w:t>PasswordGenerator</w:t>
        </w:r>
      </w:fldSimple>
    </w:p>
    <w:p w14:paraId="37941A83" w14:textId="77777777" w:rsidR="00D74F7A" w:rsidRPr="00D332B6" w:rsidRDefault="00906781" w:rsidP="00D74F7A">
      <w:pPr>
        <w:pStyle w:val="Heading2"/>
      </w:pPr>
      <w:r w:rsidRPr="00D332B6">
        <w:t>Algemeenheden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547"/>
        <w:gridCol w:w="394"/>
        <w:gridCol w:w="1165"/>
        <w:gridCol w:w="1134"/>
        <w:gridCol w:w="282"/>
        <w:gridCol w:w="993"/>
        <w:gridCol w:w="282"/>
        <w:gridCol w:w="1703"/>
      </w:tblGrid>
      <w:tr w:rsidR="006D6359" w:rsidRPr="00893D9C" w14:paraId="47C9D376" w14:textId="77777777" w:rsidTr="0024436D">
        <w:trPr>
          <w:trHeight w:val="454"/>
        </w:trPr>
        <w:tc>
          <w:tcPr>
            <w:tcW w:w="2547" w:type="dxa"/>
            <w:vAlign w:val="center"/>
          </w:tcPr>
          <w:p w14:paraId="47C9F213" w14:textId="77777777" w:rsidR="006D6359" w:rsidRPr="00D332B6" w:rsidRDefault="006D6359" w:rsidP="006D6359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Naam</w:t>
            </w:r>
          </w:p>
        </w:tc>
        <w:sdt>
          <w:sdtPr>
            <w:rPr>
              <w:lang w:eastAsia="nl-NL"/>
            </w:rPr>
            <w:alias w:val="Naam student"/>
            <w:tag w:val="Naam student"/>
            <w:id w:val="-411235455"/>
            <w:lock w:val="sdtLocked"/>
            <w:placeholder>
              <w:docPart w:val="C63FE0A8BBE244F8BC95A175FAC19EE3"/>
            </w:placeholder>
            <w:showingPlcHdr/>
            <w:text/>
          </w:sdtPr>
          <w:sdtEndPr/>
          <w:sdtContent>
            <w:tc>
              <w:tcPr>
                <w:tcW w:w="5953" w:type="dxa"/>
                <w:gridSpan w:val="7"/>
                <w:vAlign w:val="center"/>
              </w:tcPr>
              <w:p w14:paraId="29589E9E" w14:textId="77777777" w:rsidR="006D6359" w:rsidRPr="00522AAC" w:rsidRDefault="00E02CC4" w:rsidP="006D6359">
                <w:pPr>
                  <w:pStyle w:val="Tekst"/>
                  <w:spacing w:after="0"/>
                  <w:rPr>
                    <w:lang w:val="en-US" w:eastAsia="nl-NL"/>
                  </w:rPr>
                </w:pPr>
                <w:r w:rsidRPr="00522AAC">
                  <w:rPr>
                    <w:rStyle w:val="PlaceholderText"/>
                    <w:lang w:val="en-US"/>
                  </w:rPr>
                  <w:t>Click or tap here to enter text.</w:t>
                </w:r>
              </w:p>
            </w:tc>
          </w:sdtContent>
        </w:sdt>
      </w:tr>
      <w:tr w:rsidR="006D6359" w:rsidRPr="00893D9C" w14:paraId="7531C009" w14:textId="77777777" w:rsidTr="0024436D">
        <w:trPr>
          <w:trHeight w:val="454"/>
        </w:trPr>
        <w:tc>
          <w:tcPr>
            <w:tcW w:w="2547" w:type="dxa"/>
            <w:vAlign w:val="center"/>
          </w:tcPr>
          <w:p w14:paraId="24C23B52" w14:textId="77777777" w:rsidR="006D6359" w:rsidRPr="00D332B6" w:rsidRDefault="006D6359" w:rsidP="006D6359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Datum</w:t>
            </w:r>
          </w:p>
        </w:tc>
        <w:sdt>
          <w:sdtPr>
            <w:rPr>
              <w:lang w:eastAsia="nl-NL"/>
            </w:rPr>
            <w:alias w:val="Datum oefening"/>
            <w:tag w:val="Datum oefening"/>
            <w:id w:val="632226009"/>
            <w:lock w:val="sdtLocked"/>
            <w:placeholder>
              <w:docPart w:val="F39A62E9CBEE44C9928AE8E06DBC7003"/>
            </w:placeholder>
            <w:showingPlcHdr/>
            <w:text/>
          </w:sdtPr>
          <w:sdtEndPr/>
          <w:sdtContent>
            <w:tc>
              <w:tcPr>
                <w:tcW w:w="5953" w:type="dxa"/>
                <w:gridSpan w:val="7"/>
                <w:vAlign w:val="center"/>
              </w:tcPr>
              <w:p w14:paraId="4A6A9061" w14:textId="77777777" w:rsidR="006D6359" w:rsidRPr="00522AAC" w:rsidRDefault="00E02CC4" w:rsidP="006D6359">
                <w:pPr>
                  <w:pStyle w:val="Tekst"/>
                  <w:spacing w:after="0"/>
                  <w:rPr>
                    <w:lang w:val="en-US" w:eastAsia="nl-NL"/>
                  </w:rPr>
                </w:pPr>
                <w:r w:rsidRPr="00522AAC">
                  <w:rPr>
                    <w:rStyle w:val="PlaceholderText"/>
                    <w:lang w:val="en-US"/>
                  </w:rPr>
                  <w:t>Click or tap here to enter text.</w:t>
                </w:r>
              </w:p>
            </w:tc>
          </w:sdtContent>
        </w:sdt>
      </w:tr>
      <w:tr w:rsidR="00D332B6" w:rsidRPr="00D332B6" w14:paraId="17E0F58A" w14:textId="77777777" w:rsidTr="00094095">
        <w:trPr>
          <w:trHeight w:val="454"/>
        </w:trPr>
        <w:tc>
          <w:tcPr>
            <w:tcW w:w="2547" w:type="dxa"/>
            <w:vAlign w:val="center"/>
          </w:tcPr>
          <w:p w14:paraId="10A12191" w14:textId="77777777" w:rsidR="00D332B6" w:rsidRPr="00D332B6" w:rsidRDefault="00D332B6" w:rsidP="006D6359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Tijdsduur</w:t>
            </w:r>
          </w:p>
        </w:tc>
        <w:tc>
          <w:tcPr>
            <w:tcW w:w="1559" w:type="dxa"/>
            <w:gridSpan w:val="2"/>
            <w:vAlign w:val="center"/>
          </w:tcPr>
          <w:p w14:paraId="10917ABD" w14:textId="77777777" w:rsidR="00D332B6" w:rsidRPr="00D332B6" w:rsidRDefault="00D332B6" w:rsidP="006D6359">
            <w:pPr>
              <w:pStyle w:val="Tekst"/>
              <w:spacing w:after="0"/>
              <w:rPr>
                <w:lang w:eastAsia="nl-NL"/>
              </w:rPr>
            </w:pPr>
            <w:r w:rsidRPr="00D332B6">
              <w:rPr>
                <w:lang w:eastAsia="nl-NL"/>
              </w:rPr>
              <w:t>1 uur</w:t>
            </w:r>
          </w:p>
        </w:tc>
        <w:tc>
          <w:tcPr>
            <w:tcW w:w="2409" w:type="dxa"/>
            <w:gridSpan w:val="3"/>
            <w:vAlign w:val="center"/>
          </w:tcPr>
          <w:p w14:paraId="381E6DF1" w14:textId="77777777" w:rsidR="00D332B6" w:rsidRPr="00D332B6" w:rsidRDefault="00D332B6" w:rsidP="006D6359">
            <w:pPr>
              <w:pStyle w:val="Tekst"/>
              <w:spacing w:after="0"/>
              <w:rPr>
                <w:b/>
                <w:lang w:eastAsia="nl-NL"/>
              </w:rPr>
            </w:pPr>
            <w:r w:rsidRPr="00D332B6">
              <w:rPr>
                <w:b/>
                <w:lang w:eastAsia="nl-NL"/>
              </w:rPr>
              <w:t>Effectief tijdsduur</w:t>
            </w:r>
          </w:p>
        </w:tc>
        <w:tc>
          <w:tcPr>
            <w:tcW w:w="1985" w:type="dxa"/>
            <w:gridSpan w:val="2"/>
            <w:vAlign w:val="center"/>
          </w:tcPr>
          <w:p w14:paraId="026C82C2" w14:textId="77777777" w:rsidR="00D332B6" w:rsidRPr="00D332B6" w:rsidRDefault="00D332B6" w:rsidP="006D6359">
            <w:pPr>
              <w:pStyle w:val="Tekst"/>
              <w:spacing w:after="0"/>
              <w:rPr>
                <w:lang w:eastAsia="nl-NL"/>
              </w:rPr>
            </w:pPr>
          </w:p>
        </w:tc>
      </w:tr>
      <w:tr w:rsidR="00D22B6C" w:rsidRPr="00D332B6" w14:paraId="4575F426" w14:textId="77777777" w:rsidTr="00094095">
        <w:trPr>
          <w:trHeight w:val="454"/>
        </w:trPr>
        <w:tc>
          <w:tcPr>
            <w:tcW w:w="2547" w:type="dxa"/>
            <w:vAlign w:val="center"/>
          </w:tcPr>
          <w:p w14:paraId="2C38774B" w14:textId="77777777" w:rsidR="00D22B6C" w:rsidRPr="00D332B6" w:rsidRDefault="00D22B6C" w:rsidP="00281F64">
            <w:pPr>
              <w:pStyle w:val="Tekst"/>
              <w:spacing w:after="0"/>
              <w:rPr>
                <w:b/>
                <w:bCs/>
                <w:lang w:eastAsia="nl-NL"/>
              </w:rPr>
            </w:pPr>
            <w:r>
              <w:rPr>
                <w:b/>
                <w:bCs/>
                <w:lang w:eastAsia="nl-NL"/>
              </w:rPr>
              <w:t>Oefening nummer</w:t>
            </w:r>
          </w:p>
        </w:tc>
        <w:tc>
          <w:tcPr>
            <w:tcW w:w="1559" w:type="dxa"/>
            <w:gridSpan w:val="2"/>
            <w:vAlign w:val="center"/>
          </w:tcPr>
          <w:p w14:paraId="0D453FA8" w14:textId="77777777" w:rsidR="00D22B6C" w:rsidRPr="00D22B6C" w:rsidRDefault="00D22B6C" w:rsidP="00281F64">
            <w:pPr>
              <w:pStyle w:val="Tekst"/>
              <w:spacing w:after="0"/>
              <w:rPr>
                <w:bCs/>
                <w:sz w:val="20"/>
                <w:szCs w:val="20"/>
                <w:lang w:eastAsia="nl-NL"/>
              </w:rPr>
            </w:pPr>
            <w:r w:rsidRPr="00D22B6C">
              <w:rPr>
                <w:bCs/>
                <w:sz w:val="20"/>
                <w:szCs w:val="20"/>
                <w:lang w:eastAsia="nl-NL"/>
              </w:rPr>
              <w:t>PTO-</w:t>
            </w:r>
            <w:r w:rsidR="00094095">
              <w:rPr>
                <w:bCs/>
                <w:sz w:val="20"/>
                <w:szCs w:val="20"/>
                <w:lang w:eastAsia="nl-NL"/>
              </w:rPr>
              <w:t>Demo-01</w:t>
            </w:r>
          </w:p>
        </w:tc>
        <w:tc>
          <w:tcPr>
            <w:tcW w:w="1134" w:type="dxa"/>
            <w:vAlign w:val="center"/>
          </w:tcPr>
          <w:p w14:paraId="34A7C77B" w14:textId="77777777" w:rsidR="00D22B6C" w:rsidRPr="000F48F8" w:rsidRDefault="00D22B6C" w:rsidP="00281F64">
            <w:pPr>
              <w:pStyle w:val="Tekst"/>
              <w:spacing w:after="0"/>
              <w:rPr>
                <w:bCs/>
                <w:lang w:eastAsia="nl-NL"/>
              </w:rPr>
            </w:pPr>
            <w:r>
              <w:rPr>
                <w:bCs/>
                <w:lang w:eastAsia="nl-NL"/>
              </w:rPr>
              <w:t>Naam</w:t>
            </w:r>
          </w:p>
        </w:tc>
        <w:tc>
          <w:tcPr>
            <w:tcW w:w="3260" w:type="dxa"/>
            <w:gridSpan w:val="4"/>
            <w:vAlign w:val="center"/>
          </w:tcPr>
          <w:p w14:paraId="239C7D0C" w14:textId="77777777" w:rsidR="00D22B6C" w:rsidRPr="000F48F8" w:rsidRDefault="00E94906" w:rsidP="00281F64">
            <w:pPr>
              <w:pStyle w:val="Tekst"/>
              <w:spacing w:after="0"/>
              <w:rPr>
                <w:bCs/>
                <w:lang w:eastAsia="nl-NL"/>
              </w:rPr>
            </w:pPr>
            <w:r>
              <w:rPr>
                <w:bCs/>
                <w:lang w:eastAsia="nl-NL"/>
              </w:rPr>
              <w:fldChar w:fldCharType="begin"/>
            </w:r>
            <w:r>
              <w:rPr>
                <w:bCs/>
                <w:lang w:eastAsia="nl-NL"/>
              </w:rPr>
              <w:instrText xml:space="preserve"> TITLE   \* MERGEFORMAT </w:instrText>
            </w:r>
            <w:r>
              <w:rPr>
                <w:bCs/>
                <w:lang w:eastAsia="nl-NL"/>
              </w:rPr>
              <w:fldChar w:fldCharType="separate"/>
            </w:r>
            <w:r w:rsidR="00094095">
              <w:rPr>
                <w:bCs/>
                <w:lang w:eastAsia="nl-NL"/>
              </w:rPr>
              <w:t>PasswordGenerator</w:t>
            </w:r>
            <w:r>
              <w:rPr>
                <w:bCs/>
                <w:lang w:eastAsia="nl-NL"/>
              </w:rPr>
              <w:fldChar w:fldCharType="end"/>
            </w:r>
          </w:p>
        </w:tc>
      </w:tr>
      <w:tr w:rsidR="006D6359" w:rsidRPr="00D332B6" w14:paraId="5D80D063" w14:textId="77777777" w:rsidTr="0024436D">
        <w:trPr>
          <w:trHeight w:val="454"/>
        </w:trPr>
        <w:tc>
          <w:tcPr>
            <w:tcW w:w="8500" w:type="dxa"/>
            <w:gridSpan w:val="8"/>
            <w:vAlign w:val="center"/>
          </w:tcPr>
          <w:p w14:paraId="592437E2" w14:textId="77777777" w:rsidR="006D6359" w:rsidRPr="00D332B6" w:rsidRDefault="006D6359" w:rsidP="006D6359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Start repository</w:t>
            </w:r>
          </w:p>
        </w:tc>
      </w:tr>
      <w:tr w:rsidR="0024436D" w:rsidRPr="00D332B6" w14:paraId="44E48821" w14:textId="77777777" w:rsidTr="0024436D">
        <w:trPr>
          <w:trHeight w:val="454"/>
        </w:trPr>
        <w:tc>
          <w:tcPr>
            <w:tcW w:w="8500" w:type="dxa"/>
            <w:gridSpan w:val="8"/>
            <w:vAlign w:val="center"/>
          </w:tcPr>
          <w:p w14:paraId="31C74666" w14:textId="08A8199C" w:rsidR="0024436D" w:rsidRPr="00D332B6" w:rsidRDefault="0024436D" w:rsidP="0024436D">
            <w:pPr>
              <w:pStyle w:val="Tekst"/>
              <w:spacing w:after="0"/>
              <w:rPr>
                <w:szCs w:val="24"/>
                <w:lang w:eastAsia="nl-NL"/>
              </w:rPr>
            </w:pPr>
          </w:p>
        </w:tc>
      </w:tr>
      <w:tr w:rsidR="0024436D" w:rsidRPr="00D332B6" w14:paraId="59EFFC77" w14:textId="77777777" w:rsidTr="0024436D">
        <w:trPr>
          <w:trHeight w:val="454"/>
        </w:trPr>
        <w:tc>
          <w:tcPr>
            <w:tcW w:w="8500" w:type="dxa"/>
            <w:gridSpan w:val="8"/>
            <w:vAlign w:val="center"/>
          </w:tcPr>
          <w:p w14:paraId="0E4721FF" w14:textId="77777777" w:rsidR="0024436D" w:rsidRPr="00D332B6" w:rsidRDefault="0024436D" w:rsidP="0024436D">
            <w:pPr>
              <w:pStyle w:val="Tekst"/>
              <w:spacing w:after="0"/>
              <w:rPr>
                <w:b/>
                <w:bCs/>
                <w:sz w:val="32"/>
                <w:szCs w:val="32"/>
                <w:lang w:eastAsia="nl-NL"/>
              </w:rPr>
            </w:pPr>
            <w:r w:rsidRPr="00D332B6">
              <w:rPr>
                <w:b/>
                <w:bCs/>
                <w:sz w:val="32"/>
                <w:szCs w:val="32"/>
                <w:lang w:eastAsia="nl-NL"/>
              </w:rPr>
              <w:t>Projecteigenschappen</w:t>
            </w:r>
          </w:p>
        </w:tc>
      </w:tr>
      <w:tr w:rsidR="0024436D" w:rsidRPr="00D332B6" w14:paraId="0947B0F5" w14:textId="77777777" w:rsidTr="0024436D">
        <w:trPr>
          <w:trHeight w:val="454"/>
        </w:trPr>
        <w:tc>
          <w:tcPr>
            <w:tcW w:w="2941" w:type="dxa"/>
            <w:gridSpan w:val="2"/>
            <w:vAlign w:val="center"/>
          </w:tcPr>
          <w:p w14:paraId="66B55059" w14:textId="77777777" w:rsidR="0024436D" w:rsidRPr="00D332B6" w:rsidRDefault="0024436D" w:rsidP="003D075A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Project/Solutionnaam</w:t>
            </w:r>
          </w:p>
        </w:tc>
        <w:tc>
          <w:tcPr>
            <w:tcW w:w="5559" w:type="dxa"/>
            <w:gridSpan w:val="6"/>
            <w:vAlign w:val="center"/>
          </w:tcPr>
          <w:p w14:paraId="54D84E7B" w14:textId="2B217EED" w:rsidR="0024436D" w:rsidRPr="00D332B6" w:rsidRDefault="0024436D" w:rsidP="0024436D">
            <w:pPr>
              <w:pStyle w:val="Tekst"/>
              <w:spacing w:after="0"/>
              <w:rPr>
                <w:lang w:eastAsia="nl-NL"/>
              </w:rPr>
            </w:pPr>
          </w:p>
        </w:tc>
      </w:tr>
      <w:tr w:rsidR="0024436D" w:rsidRPr="00D332B6" w14:paraId="2E2D0954" w14:textId="77777777" w:rsidTr="00094095">
        <w:trPr>
          <w:trHeight w:val="454"/>
        </w:trPr>
        <w:tc>
          <w:tcPr>
            <w:tcW w:w="2941" w:type="dxa"/>
            <w:gridSpan w:val="2"/>
            <w:vAlign w:val="center"/>
          </w:tcPr>
          <w:p w14:paraId="1E5C6C8A" w14:textId="77777777" w:rsidR="0024436D" w:rsidRPr="00D332B6" w:rsidRDefault="0024436D" w:rsidP="003D075A">
            <w:pPr>
              <w:pStyle w:val="Tekst"/>
              <w:spacing w:after="0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Type</w:t>
            </w:r>
          </w:p>
        </w:tc>
        <w:tc>
          <w:tcPr>
            <w:tcW w:w="1165" w:type="dxa"/>
            <w:vAlign w:val="center"/>
          </w:tcPr>
          <w:p w14:paraId="5ABCB330" w14:textId="6FF93F7F" w:rsidR="0024436D" w:rsidRPr="00D332B6" w:rsidRDefault="002C04B9" w:rsidP="003D075A">
            <w:pPr>
              <w:pStyle w:val="Tekst"/>
              <w:spacing w:after="0"/>
              <w:rPr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-743485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2143">
                  <w:rPr>
                    <w:rFonts w:ascii="MS Gothic" w:eastAsia="MS Gothic" w:hAnsi="MS Gothic" w:hint="eastAsia"/>
                    <w:sz w:val="20"/>
                    <w:szCs w:val="20"/>
                    <w:lang w:eastAsia="nl-NL"/>
                  </w:rPr>
                  <w:t>☒</w:t>
                </w:r>
              </w:sdtContent>
            </w:sdt>
            <w:r w:rsidR="0024436D" w:rsidRPr="00D332B6">
              <w:rPr>
                <w:sz w:val="20"/>
                <w:szCs w:val="20"/>
                <w:lang w:eastAsia="nl-NL"/>
              </w:rPr>
              <w:t>WPF</w:t>
            </w:r>
          </w:p>
        </w:tc>
        <w:tc>
          <w:tcPr>
            <w:tcW w:w="1416" w:type="dxa"/>
            <w:gridSpan w:val="2"/>
            <w:vAlign w:val="center"/>
          </w:tcPr>
          <w:p w14:paraId="1433161A" w14:textId="77777777" w:rsidR="0024436D" w:rsidRPr="00D332B6" w:rsidRDefault="002C04B9" w:rsidP="003D075A">
            <w:pPr>
              <w:pStyle w:val="Tekst"/>
              <w:spacing w:after="0"/>
              <w:rPr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12274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36D" w:rsidRPr="00D332B6">
                  <w:rPr>
                    <w:rFonts w:ascii="MS Gothic" w:eastAsia="MS Gothic" w:hAnsi="MS Gothic"/>
                    <w:sz w:val="20"/>
                    <w:szCs w:val="20"/>
                    <w:lang w:eastAsia="nl-NL"/>
                  </w:rPr>
                  <w:t>☐</w:t>
                </w:r>
              </w:sdtContent>
            </w:sdt>
            <w:r w:rsidR="0024436D" w:rsidRPr="00D332B6">
              <w:rPr>
                <w:sz w:val="20"/>
                <w:szCs w:val="20"/>
                <w:lang w:eastAsia="nl-NL"/>
              </w:rPr>
              <w:t>Console</w:t>
            </w:r>
          </w:p>
        </w:tc>
        <w:tc>
          <w:tcPr>
            <w:tcW w:w="1275" w:type="dxa"/>
            <w:gridSpan w:val="2"/>
            <w:vAlign w:val="center"/>
          </w:tcPr>
          <w:p w14:paraId="06E398DF" w14:textId="77777777" w:rsidR="0024436D" w:rsidRPr="00D332B6" w:rsidRDefault="002C04B9" w:rsidP="003D075A">
            <w:pPr>
              <w:pStyle w:val="Tekst"/>
              <w:spacing w:after="0"/>
              <w:rPr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1167978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36D" w:rsidRPr="00D332B6">
                  <w:rPr>
                    <w:rFonts w:ascii="MS Gothic" w:eastAsia="MS Gothic" w:hAnsi="MS Gothic"/>
                    <w:sz w:val="20"/>
                    <w:szCs w:val="20"/>
                    <w:lang w:eastAsia="nl-NL"/>
                  </w:rPr>
                  <w:t>☐</w:t>
                </w:r>
              </w:sdtContent>
            </w:sdt>
            <w:r w:rsidR="0024436D" w:rsidRPr="00D332B6">
              <w:rPr>
                <w:sz w:val="20"/>
                <w:szCs w:val="20"/>
                <w:lang w:eastAsia="nl-NL"/>
              </w:rPr>
              <w:t>Mobile</w:t>
            </w:r>
          </w:p>
        </w:tc>
        <w:tc>
          <w:tcPr>
            <w:tcW w:w="1703" w:type="dxa"/>
            <w:vAlign w:val="center"/>
          </w:tcPr>
          <w:p w14:paraId="646C6A0B" w14:textId="77777777" w:rsidR="0024436D" w:rsidRPr="00D332B6" w:rsidRDefault="002C04B9" w:rsidP="003D075A">
            <w:pPr>
              <w:pStyle w:val="Tekst"/>
              <w:spacing w:after="0"/>
              <w:rPr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178167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36D" w:rsidRPr="00D332B6">
                  <w:rPr>
                    <w:rFonts w:ascii="MS Gothic" w:eastAsia="MS Gothic" w:hAnsi="MS Gothic"/>
                    <w:sz w:val="20"/>
                    <w:szCs w:val="20"/>
                    <w:lang w:eastAsia="nl-NL"/>
                  </w:rPr>
                  <w:t>☐</w:t>
                </w:r>
              </w:sdtContent>
            </w:sdt>
            <w:r w:rsidR="0024436D" w:rsidRPr="00D332B6">
              <w:rPr>
                <w:sz w:val="20"/>
                <w:szCs w:val="20"/>
                <w:lang w:eastAsia="nl-NL"/>
              </w:rPr>
              <w:t>Webapp</w:t>
            </w:r>
          </w:p>
        </w:tc>
      </w:tr>
      <w:tr w:rsidR="00D22B6C" w:rsidRPr="00D332B6" w14:paraId="3B64094F" w14:textId="77777777" w:rsidTr="00D22B6C">
        <w:trPr>
          <w:trHeight w:val="454"/>
        </w:trPr>
        <w:tc>
          <w:tcPr>
            <w:tcW w:w="2941" w:type="dxa"/>
            <w:gridSpan w:val="2"/>
            <w:vAlign w:val="center"/>
          </w:tcPr>
          <w:p w14:paraId="10CBB37C" w14:textId="77777777" w:rsidR="00D22B6C" w:rsidRPr="00D332B6" w:rsidRDefault="00D22B6C" w:rsidP="003D075A">
            <w:pPr>
              <w:pStyle w:val="Tekst"/>
              <w:spacing w:after="0"/>
              <w:rPr>
                <w:b/>
                <w:bCs/>
                <w:lang w:eastAsia="nl-NL"/>
              </w:rPr>
            </w:pPr>
            <w:r>
              <w:rPr>
                <w:b/>
                <w:bCs/>
                <w:lang w:eastAsia="nl-NL"/>
              </w:rPr>
              <w:t>Indienen</w:t>
            </w:r>
          </w:p>
        </w:tc>
        <w:tc>
          <w:tcPr>
            <w:tcW w:w="2581" w:type="dxa"/>
            <w:gridSpan w:val="3"/>
            <w:vAlign w:val="center"/>
          </w:tcPr>
          <w:p w14:paraId="71B158F6" w14:textId="5F4C0F13" w:rsidR="00D22B6C" w:rsidRPr="00D332B6" w:rsidRDefault="002C04B9" w:rsidP="003D075A">
            <w:pPr>
              <w:pStyle w:val="Tekst"/>
              <w:spacing w:after="0"/>
              <w:rPr>
                <w:rFonts w:ascii="MS Gothic" w:eastAsia="MS Gothic" w:hAnsi="MS Gothic"/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-104098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82B">
                  <w:rPr>
                    <w:rFonts w:ascii="MS Gothic" w:eastAsia="MS Gothic" w:hAnsi="MS Gothic" w:hint="eastAsia"/>
                    <w:sz w:val="20"/>
                    <w:szCs w:val="20"/>
                    <w:lang w:eastAsia="nl-NL"/>
                  </w:rPr>
                  <w:t>☐</w:t>
                </w:r>
              </w:sdtContent>
            </w:sdt>
            <w:r w:rsidR="00D22B6C">
              <w:rPr>
                <w:sz w:val="20"/>
                <w:szCs w:val="20"/>
                <w:lang w:eastAsia="nl-NL"/>
              </w:rPr>
              <w:t>Toledo</w:t>
            </w:r>
          </w:p>
        </w:tc>
        <w:tc>
          <w:tcPr>
            <w:tcW w:w="2978" w:type="dxa"/>
            <w:gridSpan w:val="3"/>
            <w:vAlign w:val="center"/>
          </w:tcPr>
          <w:p w14:paraId="3BAEC90F" w14:textId="77777777" w:rsidR="00D22B6C" w:rsidRPr="00D332B6" w:rsidRDefault="002C04B9" w:rsidP="003D075A">
            <w:pPr>
              <w:pStyle w:val="Tekst"/>
              <w:spacing w:after="0"/>
              <w:rPr>
                <w:rFonts w:ascii="MS Gothic" w:eastAsia="MS Gothic" w:hAnsi="MS Gothic"/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419290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B6C">
                  <w:rPr>
                    <w:rFonts w:ascii="MS Gothic" w:eastAsia="MS Gothic" w:hAnsi="MS Gothic" w:hint="eastAsia"/>
                    <w:sz w:val="20"/>
                    <w:szCs w:val="20"/>
                    <w:lang w:eastAsia="nl-NL"/>
                  </w:rPr>
                  <w:t>☒</w:t>
                </w:r>
              </w:sdtContent>
            </w:sdt>
            <w:r w:rsidR="00D22B6C">
              <w:rPr>
                <w:sz w:val="20"/>
                <w:szCs w:val="20"/>
                <w:lang w:eastAsia="nl-NL"/>
              </w:rPr>
              <w:t>Git Hub</w:t>
            </w:r>
          </w:p>
        </w:tc>
      </w:tr>
    </w:tbl>
    <w:p w14:paraId="07C5F2C5" w14:textId="77777777" w:rsidR="00D74F7A" w:rsidRPr="00D332B6" w:rsidRDefault="00D74F7A" w:rsidP="00E61377">
      <w:pPr>
        <w:rPr>
          <w:lang w:eastAsia="nl-NL"/>
        </w:rPr>
      </w:pPr>
    </w:p>
    <w:p w14:paraId="4FFF2597" w14:textId="77777777" w:rsidR="00D74F7A" w:rsidRPr="00D332B6" w:rsidRDefault="00D74F7A" w:rsidP="002E4779">
      <w:pPr>
        <w:pStyle w:val="Heading2"/>
      </w:pPr>
      <w:r w:rsidRPr="00D332B6">
        <w:t>Functionele omschrijving</w:t>
      </w:r>
    </w:p>
    <w:p w14:paraId="03953FCC" w14:textId="77777777" w:rsidR="00094095" w:rsidRDefault="00094095" w:rsidP="00094095">
      <w:pPr>
        <w:pStyle w:val="Heading2"/>
        <w:keepNext/>
        <w:keepLines/>
        <w:tabs>
          <w:tab w:val="clear" w:pos="1588"/>
        </w:tabs>
        <w:spacing w:after="240"/>
      </w:pPr>
      <w:r>
        <w:t>Situatieschets</w:t>
      </w:r>
    </w:p>
    <w:p w14:paraId="0FBD29B6" w14:textId="268A156D" w:rsidR="00094095" w:rsidRDefault="00094095" w:rsidP="00094095">
      <w:pPr>
        <w:pStyle w:val="NormalWeb"/>
        <w:spacing w:before="0" w:beforeAutospacing="0" w:after="240" w:afterAutospacing="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Maak een programma dat een paswoord genereert dat bestaat uit een willekeurige volgorde van minimaal 6 tot maximaal 12 hoofd- of kleine letters. De minimum/maximumlengte wordt via </w:t>
      </w:r>
      <w:r w:rsidR="005C6E61">
        <w:rPr>
          <w:rFonts w:ascii="Century Schoolbook" w:hAnsi="Century Schoolbook"/>
        </w:rPr>
        <w:t>textboxen</w:t>
      </w:r>
      <w:r>
        <w:rPr>
          <w:rFonts w:ascii="Century Schoolbook" w:hAnsi="Century Schoolbook"/>
        </w:rPr>
        <w:t xml:space="preserve"> </w:t>
      </w:r>
      <w:r w:rsidR="005C6E61">
        <w:rPr>
          <w:rFonts w:ascii="Century Schoolbook" w:hAnsi="Century Schoolbook"/>
        </w:rPr>
        <w:t>bepaald</w:t>
      </w:r>
      <w:r>
        <w:rPr>
          <w:rFonts w:ascii="Century Schoolbook" w:hAnsi="Century Schoolbook"/>
        </w:rPr>
        <w:t>.</w:t>
      </w:r>
    </w:p>
    <w:p w14:paraId="66F5F239" w14:textId="77777777" w:rsidR="00094095" w:rsidRDefault="00094095" w:rsidP="00094095">
      <w:pPr>
        <w:pStyle w:val="Heading2"/>
        <w:keepNext/>
        <w:keepLines/>
        <w:tabs>
          <w:tab w:val="clear" w:pos="1588"/>
        </w:tabs>
        <w:spacing w:after="240"/>
      </w:pPr>
      <w:r>
        <w:t>Gestelde eisen</w:t>
      </w:r>
    </w:p>
    <w:p w14:paraId="045A5D03" w14:textId="549ED313" w:rsidR="00094095" w:rsidRDefault="00094095" w:rsidP="00132232">
      <w:pPr>
        <w:pStyle w:val="Opsomming"/>
        <w:numPr>
          <w:ilvl w:val="0"/>
          <w:numId w:val="0"/>
        </w:numPr>
      </w:pPr>
      <w:r>
        <w:t>Om de karakte</w:t>
      </w:r>
      <w:r w:rsidR="0036785D">
        <w:t>r</w:t>
      </w:r>
      <w:r>
        <w:t xml:space="preserve">s uit het paswoord te bepalen herhaal je telkens volgende stappen: </w:t>
      </w:r>
    </w:p>
    <w:p w14:paraId="19AEE993" w14:textId="4C1CDD0D" w:rsidR="00094095" w:rsidRDefault="00094095" w:rsidP="00132232">
      <w:pPr>
        <w:pStyle w:val="Opsomming"/>
      </w:pPr>
      <w:r>
        <w:t xml:space="preserve">Bepaal een willekeurig getal overeenkomstig met een welbepaalde letter (cfr. ASCIItabel). </w:t>
      </w:r>
    </w:p>
    <w:p w14:paraId="664369B1" w14:textId="7A96B168" w:rsidR="00094095" w:rsidRDefault="00094095" w:rsidP="00132232">
      <w:pPr>
        <w:pStyle w:val="Opsomming"/>
      </w:pPr>
      <w:r>
        <w:t>Zet dit willekeurig getal om in de overeenkomstige lette</w:t>
      </w:r>
      <w:r w:rsidR="005C6E61">
        <w:t>r</w:t>
      </w:r>
      <w:r w:rsidR="001A43C4">
        <w:t>.</w:t>
      </w:r>
    </w:p>
    <w:p w14:paraId="518BA6FA" w14:textId="744DFA7B" w:rsidR="005C6E61" w:rsidRDefault="00094095" w:rsidP="005C6E61">
      <w:pPr>
        <w:pStyle w:val="Opsomming"/>
      </w:pPr>
      <w:r>
        <w:t xml:space="preserve">Bepaal willekeurig of het een hoofdletter of kleine letter moet worden. Gebruik hiervoor de juiste String-functie. </w:t>
      </w:r>
    </w:p>
    <w:p w14:paraId="3A6B2136" w14:textId="4A7E572F" w:rsidR="00094095" w:rsidRDefault="00094095" w:rsidP="00132232">
      <w:pPr>
        <w:pStyle w:val="Opsomming"/>
      </w:pPr>
      <w:r>
        <w:t xml:space="preserve">Voeg de letter aan het paswoord toe. </w:t>
      </w:r>
    </w:p>
    <w:p w14:paraId="4DD0E32B" w14:textId="012EAF14" w:rsidR="001A43C4" w:rsidRDefault="00094095" w:rsidP="001A43C4">
      <w:pPr>
        <w:pStyle w:val="Opsomming"/>
      </w:pPr>
      <w:r>
        <w:lastRenderedPageBreak/>
        <w:t xml:space="preserve">Bepaal de lengte van het paswoord door een willekeurig getal te genereren binnen het interval </w:t>
      </w:r>
      <w:r w:rsidR="005C6E61">
        <w:t>bepaald door de twee textboxen</w:t>
      </w:r>
      <w:r>
        <w:t>.</w:t>
      </w:r>
    </w:p>
    <w:p w14:paraId="56E613A8" w14:textId="4A99BF9C" w:rsidR="001A43C4" w:rsidRDefault="00094095" w:rsidP="001A43C4">
      <w:pPr>
        <w:pStyle w:val="Opsomming"/>
      </w:pPr>
      <w:r>
        <w:t xml:space="preserve">Zorg voor een correcte </w:t>
      </w:r>
      <w:r w:rsidR="0036785D">
        <w:t>foutafhandeling</w:t>
      </w:r>
      <w:r>
        <w:t>.</w:t>
      </w:r>
    </w:p>
    <w:p w14:paraId="5C67310C" w14:textId="77777777" w:rsidR="00094095" w:rsidRPr="00D332B6" w:rsidRDefault="00094095" w:rsidP="00094095">
      <w:pPr>
        <w:pStyle w:val="Heading2"/>
      </w:pPr>
      <w:r w:rsidRPr="00D332B6">
        <w:t>Opdracht</w:t>
      </w:r>
    </w:p>
    <w:p w14:paraId="54A0B484" w14:textId="309E4D7B" w:rsidR="00893D9C" w:rsidRDefault="005A1424" w:rsidP="00094095">
      <w:pPr>
        <w:pStyle w:val="OpsommingNummer"/>
        <w:spacing w:after="120"/>
      </w:pPr>
      <w:r>
        <w:t>Alle code voor het genereren van het password moet zich in een klasse bevinden</w:t>
      </w:r>
      <w:r w:rsidR="00893D9C">
        <w:t>.</w:t>
      </w:r>
    </w:p>
    <w:p w14:paraId="082B866E" w14:textId="362BEDD6" w:rsidR="00893D9C" w:rsidRDefault="005A1424" w:rsidP="00094095">
      <w:pPr>
        <w:pStyle w:val="OpsommingNummer"/>
        <w:spacing w:after="120"/>
      </w:pPr>
      <w:r w:rsidRPr="005A1424">
        <w:t>De UI mag alleen code bevatten om het businessmodel (klasse) aan te spreken</w:t>
      </w:r>
      <w:r>
        <w:t xml:space="preserve"> en het instellen van de nodige properties</w:t>
      </w:r>
      <w:r w:rsidRPr="005A1424">
        <w:t>.</w:t>
      </w:r>
    </w:p>
    <w:p w14:paraId="7DD18973" w14:textId="4D79CC55" w:rsidR="00094095" w:rsidRDefault="00094095" w:rsidP="00094095">
      <w:pPr>
        <w:pStyle w:val="OpsommingNummer"/>
        <w:spacing w:after="120"/>
      </w:pPr>
      <w:r>
        <w:t>Een UI welke is opgebouwd volgens onderstaande afbeelding:</w:t>
      </w:r>
    </w:p>
    <w:p w14:paraId="23128085" w14:textId="40F69767" w:rsidR="002E4779" w:rsidRDefault="00DF124E" w:rsidP="00DF124E">
      <w:pPr>
        <w:pStyle w:val="Figuur"/>
      </w:pPr>
      <w:r>
        <w:rPr>
          <w:noProof/>
        </w:rPr>
        <w:drawing>
          <wp:inline distT="0" distB="0" distL="0" distR="0" wp14:anchorId="13407240" wp14:editId="7E737EB5">
            <wp:extent cx="5471795" cy="2386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99F" w14:textId="78B180C0" w:rsidR="00DF124E" w:rsidRDefault="00DF124E" w:rsidP="00DF124E">
      <w:pPr>
        <w:pStyle w:val="Figuur"/>
      </w:pPr>
    </w:p>
    <w:p w14:paraId="227E102F" w14:textId="77777777" w:rsidR="005A1424" w:rsidRPr="00D332B6" w:rsidRDefault="005A1424" w:rsidP="005A1424">
      <w:pPr>
        <w:pStyle w:val="Heading2"/>
      </w:pPr>
      <w:r w:rsidRPr="00D332B6">
        <w:t>Opdracht</w:t>
      </w:r>
    </w:p>
    <w:p w14:paraId="4CA539E3" w14:textId="59D75EAC" w:rsidR="005A1424" w:rsidRDefault="005A1424" w:rsidP="005A1424">
      <w:pPr>
        <w:pStyle w:val="OpsommingNummer"/>
        <w:numPr>
          <w:ilvl w:val="0"/>
          <w:numId w:val="22"/>
        </w:numPr>
        <w:spacing w:after="120"/>
      </w:pPr>
      <w:r w:rsidRPr="005A1424">
        <w:t>De waarde voor de minimum</w:t>
      </w:r>
      <w:r w:rsidR="002C04B9">
        <w:t>-</w:t>
      </w:r>
      <w:r w:rsidRPr="005A1424">
        <w:t xml:space="preserve"> en </w:t>
      </w:r>
      <w:r w:rsidRPr="005A1424">
        <w:t>maximumlengte</w:t>
      </w:r>
      <w:r w:rsidRPr="005A1424">
        <w:t xml:space="preserve"> worden ingesteld aan de hand van 2 sliders.</w:t>
      </w:r>
    </w:p>
    <w:p w14:paraId="2306C4CC" w14:textId="77777777" w:rsidR="005A1424" w:rsidRPr="00D332B6" w:rsidRDefault="005A1424" w:rsidP="00DF124E">
      <w:pPr>
        <w:pStyle w:val="Figuur"/>
      </w:pPr>
    </w:p>
    <w:p w14:paraId="72137D77" w14:textId="77777777" w:rsidR="00D74F7A" w:rsidRPr="00D332B6" w:rsidRDefault="006D6359" w:rsidP="006D6359">
      <w:pPr>
        <w:pStyle w:val="Heading1"/>
      </w:pPr>
      <w:bookmarkStart w:id="0" w:name="Meetwiel:_technische_analyse_(klassikaal"/>
      <w:bookmarkStart w:id="1" w:name="_bookmark88"/>
      <w:bookmarkEnd w:id="0"/>
      <w:bookmarkEnd w:id="1"/>
      <w:r w:rsidRPr="00D332B6">
        <w:t>Feedback</w:t>
      </w:r>
    </w:p>
    <w:p w14:paraId="70C13EA8" w14:textId="77777777" w:rsidR="00640CC0" w:rsidRPr="00D332B6" w:rsidRDefault="00640CC0" w:rsidP="00640CC0">
      <w:pPr>
        <w:rPr>
          <w:lang w:eastAsia="nl-NL"/>
        </w:rPr>
      </w:pPr>
    </w:p>
    <w:sectPr w:rsidR="00640CC0" w:rsidRPr="00D332B6" w:rsidSect="00D771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71" w:right="1418" w:bottom="1531" w:left="187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DBDB8" w14:textId="77777777" w:rsidR="00EF499D" w:rsidRDefault="00EF499D" w:rsidP="00674E3F">
      <w:r>
        <w:separator/>
      </w:r>
    </w:p>
  </w:endnote>
  <w:endnote w:type="continuationSeparator" w:id="0">
    <w:p w14:paraId="4B901950" w14:textId="77777777" w:rsidR="00EF499D" w:rsidRDefault="00EF499D" w:rsidP="00674E3F">
      <w:r>
        <w:continuationSeparator/>
      </w:r>
    </w:p>
  </w:endnote>
  <w:endnote w:type="continuationNotice" w:id="1">
    <w:p w14:paraId="001BF3E5" w14:textId="77777777" w:rsidR="00EF499D" w:rsidRDefault="00EF49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F1211" w14:textId="77777777" w:rsidR="00AD0994" w:rsidRDefault="00AD0994" w:rsidP="00AD0994">
    <w:pPr>
      <w:pStyle w:val="Footer"/>
      <w:ind w:firstLine="1416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DC8747F" wp14:editId="3E2A2513">
          <wp:simplePos x="0" y="0"/>
          <wp:positionH relativeFrom="page">
            <wp:posOffset>0</wp:posOffset>
          </wp:positionH>
          <wp:positionV relativeFrom="page">
            <wp:posOffset>9613097</wp:posOffset>
          </wp:positionV>
          <wp:extent cx="1788160" cy="1078865"/>
          <wp:effectExtent l="0" t="0" r="2540" b="6985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45" r="61789"/>
                  <a:stretch/>
                </pic:blipFill>
                <pic:spPr bwMode="auto">
                  <a:xfrm>
                    <a:off x="0" y="0"/>
                    <a:ext cx="1788160" cy="1078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/ </w:t>
    </w:r>
    <w:r w:rsidR="002C04B9">
      <w:fldChar w:fldCharType="begin"/>
    </w:r>
    <w:r w:rsidR="002C04B9">
      <w:instrText xml:space="preserve"> NUMPAGES   \* MERGEFORMAT </w:instrText>
    </w:r>
    <w:r w:rsidR="002C04B9">
      <w:fldChar w:fldCharType="separate"/>
    </w:r>
    <w:r>
      <w:t>2</w:t>
    </w:r>
    <w:r w:rsidR="002C04B9">
      <w:fldChar w:fldCharType="end"/>
    </w:r>
  </w:p>
  <w:p w14:paraId="7E64F39C" w14:textId="77777777" w:rsidR="00AD0994" w:rsidRDefault="00AD0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7CEEA" w14:textId="77777777" w:rsidR="007464D9" w:rsidRDefault="007464D9" w:rsidP="007464D9">
    <w:pPr>
      <w:pStyle w:val="Footer"/>
      <w:ind w:firstLine="1416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1DD0F5C" wp14:editId="48A324DF">
          <wp:simplePos x="0" y="0"/>
          <wp:positionH relativeFrom="page">
            <wp:posOffset>0</wp:posOffset>
          </wp:positionH>
          <wp:positionV relativeFrom="page">
            <wp:posOffset>9613097</wp:posOffset>
          </wp:positionV>
          <wp:extent cx="1788160" cy="1078865"/>
          <wp:effectExtent l="0" t="0" r="2540" b="6985"/>
          <wp:wrapNone/>
          <wp:docPr id="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45" r="61789"/>
                  <a:stretch/>
                </pic:blipFill>
                <pic:spPr bwMode="auto">
                  <a:xfrm>
                    <a:off x="0" y="0"/>
                    <a:ext cx="1788160" cy="1078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r w:rsidR="002C04B9">
      <w:fldChar w:fldCharType="begin"/>
    </w:r>
    <w:r w:rsidR="002C04B9">
      <w:instrText xml:space="preserve"> NUMPAGES   \* MERGEFORMAT </w:instrText>
    </w:r>
    <w:r w:rsidR="002C04B9">
      <w:fldChar w:fldCharType="separate"/>
    </w:r>
    <w:r>
      <w:t>3</w:t>
    </w:r>
    <w:r w:rsidR="002C04B9">
      <w:fldChar w:fldCharType="end"/>
    </w:r>
  </w:p>
  <w:p w14:paraId="4B49D528" w14:textId="77777777" w:rsidR="007464D9" w:rsidRDefault="007464D9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68A4F" w14:textId="77777777" w:rsidR="00F6227C" w:rsidRDefault="00F6227C" w:rsidP="00DD6D91">
    <w:pPr>
      <w:pStyle w:val="Footer"/>
      <w:ind w:firstLine="1416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CA60F2" wp14:editId="2FF5E6E7">
          <wp:simplePos x="0" y="0"/>
          <wp:positionH relativeFrom="page">
            <wp:posOffset>0</wp:posOffset>
          </wp:positionH>
          <wp:positionV relativeFrom="page">
            <wp:posOffset>9613097</wp:posOffset>
          </wp:positionV>
          <wp:extent cx="1788160" cy="1078865"/>
          <wp:effectExtent l="0" t="0" r="2540" b="6985"/>
          <wp:wrapNone/>
          <wp:docPr id="8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45" r="61789"/>
                  <a:stretch/>
                </pic:blipFill>
                <pic:spPr bwMode="auto">
                  <a:xfrm>
                    <a:off x="0" y="0"/>
                    <a:ext cx="1788160" cy="1078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r w:rsidR="002C04B9">
      <w:fldChar w:fldCharType="begin"/>
    </w:r>
    <w:r w:rsidR="002C04B9">
      <w:instrText xml:space="preserve"> NUMPAGES   \* MERGEFORMAT </w:instrText>
    </w:r>
    <w:r w:rsidR="002C04B9">
      <w:fldChar w:fldCharType="separate"/>
    </w:r>
    <w:r>
      <w:t>2</w:t>
    </w:r>
    <w:r w:rsidR="002C04B9">
      <w:fldChar w:fldCharType="end"/>
    </w:r>
  </w:p>
  <w:p w14:paraId="0484CB33" w14:textId="77777777" w:rsidR="00F6227C" w:rsidRDefault="00F6227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6AF1" w14:textId="77777777" w:rsidR="00EF499D" w:rsidRDefault="00EF499D" w:rsidP="00674E3F">
      <w:r>
        <w:separator/>
      </w:r>
    </w:p>
  </w:footnote>
  <w:footnote w:type="continuationSeparator" w:id="0">
    <w:p w14:paraId="61675529" w14:textId="77777777" w:rsidR="00EF499D" w:rsidRDefault="00EF499D" w:rsidP="00674E3F">
      <w:r>
        <w:continuationSeparator/>
      </w:r>
    </w:p>
  </w:footnote>
  <w:footnote w:type="continuationNotice" w:id="1">
    <w:p w14:paraId="747D403F" w14:textId="77777777" w:rsidR="00EF499D" w:rsidRDefault="00EF49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B6B4B" w14:textId="7F8299DD" w:rsidR="00EB4AA3" w:rsidRDefault="007452C0" w:rsidP="007452C0">
    <w:pPr>
      <w:pStyle w:val="Header"/>
      <w:tabs>
        <w:tab w:val="clear" w:pos="4253"/>
        <w:tab w:val="clear" w:pos="8505"/>
      </w:tabs>
      <w:ind w:right="-170"/>
      <w:jc w:val="right"/>
    </w:pPr>
    <w:r>
      <w:tab/>
    </w:r>
    <w:fldSimple w:instr=" TITLE   \* MERGEFORMAT ">
      <w:r w:rsidR="005C6E61">
        <w:t>PasswordGenerator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92A01" w14:textId="77777777" w:rsidR="007464D9" w:rsidRDefault="00C76D75" w:rsidP="007464D9">
    <w:pPr>
      <w:pStyle w:val="Header"/>
    </w:pPr>
    <w:fldSimple w:instr=" TITLE   \* MERGEFORMAT ">
      <w:r w:rsidR="0027653F">
        <w:t>OpgaveNaam</w:t>
      </w:r>
    </w:fldSimple>
    <w:r w:rsidR="007464D9">
      <w:tab/>
    </w:r>
    <w:r w:rsidR="007464D9">
      <w:tab/>
    </w:r>
    <w:r w:rsidR="002C04B9">
      <w:fldChar w:fldCharType="begin"/>
    </w:r>
    <w:r w:rsidR="002C04B9">
      <w:instrText xml:space="preserve"> DOCPROPERTY  "Document number"  \* MERGEFORMAT </w:instrText>
    </w:r>
    <w:r w:rsidR="002C04B9">
      <w:fldChar w:fldCharType="separate"/>
    </w:r>
    <w:r w:rsidR="0027653F">
      <w:t>1</w:t>
    </w:r>
    <w:r w:rsidR="002C04B9">
      <w:fldChar w:fldCharType="end"/>
    </w:r>
    <w:r w:rsidR="007464D9">
      <w:t>-</w:t>
    </w:r>
    <w:r w:rsidR="002C04B9">
      <w:fldChar w:fldCharType="begin"/>
    </w:r>
    <w:r w:rsidR="002C04B9">
      <w:instrText xml:space="preserve"> SUBJECT   \* MERGEFORMAT </w:instrText>
    </w:r>
    <w:r w:rsidR="002C04B9">
      <w:fldChar w:fldCharType="separate"/>
    </w:r>
    <w:r w:rsidR="0027653F">
      <w:t>Installatie</w:t>
    </w:r>
    <w:r w:rsidR="002C04B9">
      <w:fldChar w:fldCharType="end"/>
    </w:r>
  </w:p>
  <w:p w14:paraId="30CD4CEB" w14:textId="77777777" w:rsidR="007464D9" w:rsidRDefault="007464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9CCA" w14:textId="77777777" w:rsidR="004B751C" w:rsidRPr="004B751C" w:rsidRDefault="004B751C" w:rsidP="004B751C">
    <w:pPr>
      <w:pStyle w:val="Header"/>
    </w:pPr>
    <w:r w:rsidRPr="004B751C">
      <w:t>Programmeertechnieken &amp; ontwerpen</w:t>
    </w:r>
    <w:r w:rsidRPr="004B751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308F"/>
      </v:shape>
    </w:pict>
  </w:numPicBullet>
  <w:numPicBullet w:numPicBulletId="1">
    <w:pict>
      <v:shape id="_x0000_i1027" type="#_x0000_t75" style="width:3in;height:3in" o:bullet="t"/>
    </w:pict>
  </w:numPicBullet>
  <w:abstractNum w:abstractNumId="0" w15:restartNumberingAfterBreak="0">
    <w:nsid w:val="FFFFFF7C"/>
    <w:multiLevelType w:val="singleLevel"/>
    <w:tmpl w:val="556A48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3E7E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B6F4E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A8CE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59256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526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4CD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96DF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3A0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941A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F2556"/>
    <w:multiLevelType w:val="multilevel"/>
    <w:tmpl w:val="3210FDFE"/>
    <w:lvl w:ilvl="0">
      <w:start w:val="1"/>
      <w:numFmt w:val="decimal"/>
      <w:pStyle w:val="OpsommingNummer"/>
      <w:lvlText w:val="%1."/>
      <w:lvlJc w:val="left"/>
      <w:pPr>
        <w:ind w:left="567" w:hanging="567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443975"/>
    <w:multiLevelType w:val="hybridMultilevel"/>
    <w:tmpl w:val="F3440A7E"/>
    <w:lvl w:ilvl="0" w:tplc="ECBC757C">
      <w:start w:val="1"/>
      <w:numFmt w:val="bullet"/>
      <w:pStyle w:val="Opsomming"/>
      <w:lvlText w:val=""/>
      <w:lvlPicBulletId w:val="0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51785"/>
    <w:multiLevelType w:val="hybridMultilevel"/>
    <w:tmpl w:val="0C8A794C"/>
    <w:lvl w:ilvl="0" w:tplc="3990B3DA">
      <w:start w:val="1"/>
      <w:numFmt w:val="bullet"/>
      <w:pStyle w:val="ListParagraph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43150"/>
    <w:multiLevelType w:val="multilevel"/>
    <w:tmpl w:val="DC92500A"/>
    <w:lvl w:ilvl="0">
      <w:start w:val="8"/>
      <w:numFmt w:val="decimal"/>
      <w:lvlText w:val="%1"/>
      <w:lvlJc w:val="left"/>
      <w:pPr>
        <w:ind w:left="1100" w:hanging="987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0" w:hanging="9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0" w:hanging="987"/>
      </w:pPr>
      <w:rPr>
        <w:rFonts w:ascii="Times New Roman" w:eastAsia="Times New Roman" w:hAnsi="Times New Roman" w:cs="Times New Roman" w:hint="default"/>
        <w:b/>
        <w:bCs/>
        <w:w w:val="118"/>
        <w:sz w:val="28"/>
        <w:szCs w:val="28"/>
      </w:rPr>
    </w:lvl>
    <w:lvl w:ilvl="3">
      <w:start w:val="1"/>
      <w:numFmt w:val="bullet"/>
      <w:lvlText w:val=""/>
      <w:lvlJc w:val="left"/>
      <w:pPr>
        <w:ind w:left="113" w:hanging="237"/>
      </w:pPr>
      <w:rPr>
        <w:rFonts w:ascii="Symbol" w:hAnsi="Symbol" w:hint="default"/>
        <w:i/>
        <w:w w:val="137"/>
        <w:sz w:val="24"/>
        <w:szCs w:val="24"/>
      </w:rPr>
    </w:lvl>
    <w:lvl w:ilvl="4">
      <w:numFmt w:val="bullet"/>
      <w:lvlText w:val="•"/>
      <w:lvlJc w:val="left"/>
      <w:pPr>
        <w:ind w:left="3546" w:hanging="237"/>
      </w:pPr>
      <w:rPr>
        <w:rFonts w:hint="default"/>
      </w:rPr>
    </w:lvl>
    <w:lvl w:ilvl="5">
      <w:numFmt w:val="bullet"/>
      <w:lvlText w:val="•"/>
      <w:lvlJc w:val="left"/>
      <w:pPr>
        <w:ind w:left="4769" w:hanging="237"/>
      </w:pPr>
      <w:rPr>
        <w:rFonts w:hint="default"/>
      </w:rPr>
    </w:lvl>
    <w:lvl w:ilvl="6">
      <w:numFmt w:val="bullet"/>
      <w:lvlText w:val="•"/>
      <w:lvlJc w:val="left"/>
      <w:pPr>
        <w:ind w:left="5992" w:hanging="237"/>
      </w:pPr>
      <w:rPr>
        <w:rFonts w:hint="default"/>
      </w:rPr>
    </w:lvl>
    <w:lvl w:ilvl="7">
      <w:numFmt w:val="bullet"/>
      <w:lvlText w:val="•"/>
      <w:lvlJc w:val="left"/>
      <w:pPr>
        <w:ind w:left="7215" w:hanging="237"/>
      </w:pPr>
      <w:rPr>
        <w:rFonts w:hint="default"/>
      </w:rPr>
    </w:lvl>
    <w:lvl w:ilvl="8">
      <w:numFmt w:val="bullet"/>
      <w:lvlText w:val="•"/>
      <w:lvlJc w:val="left"/>
      <w:pPr>
        <w:ind w:left="8439" w:hanging="237"/>
      </w:pPr>
      <w:rPr>
        <w:rFonts w:hint="default"/>
      </w:rPr>
    </w:lvl>
  </w:abstractNum>
  <w:abstractNum w:abstractNumId="14" w15:restartNumberingAfterBreak="0">
    <w:nsid w:val="2C70130B"/>
    <w:multiLevelType w:val="hybridMultilevel"/>
    <w:tmpl w:val="DC6834BA"/>
    <w:lvl w:ilvl="0" w:tplc="5B482B2E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01B24"/>
    <w:multiLevelType w:val="hybridMultilevel"/>
    <w:tmpl w:val="AFB42B86"/>
    <w:lvl w:ilvl="0" w:tplc="0813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D525A"/>
    <w:multiLevelType w:val="hybridMultilevel"/>
    <w:tmpl w:val="9E98AD9E"/>
    <w:lvl w:ilvl="0" w:tplc="189A1B04">
      <w:start w:val="1"/>
      <w:numFmt w:val="bullet"/>
      <w:lvlText w:val=""/>
      <w:lvlPicBulletId w:val="1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B707E"/>
    <w:multiLevelType w:val="hybridMultilevel"/>
    <w:tmpl w:val="E94CBE98"/>
    <w:lvl w:ilvl="0" w:tplc="08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4"/>
  </w:num>
  <w:num w:numId="13">
    <w:abstractNumId w:val="17"/>
  </w:num>
  <w:num w:numId="14">
    <w:abstractNumId w:val="12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5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linkStyles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ocumentProtection w:edit="forms" w:enforcement="0"/>
  <w:defaultTabStop w:val="284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3F"/>
    <w:rsid w:val="00021585"/>
    <w:rsid w:val="0003102F"/>
    <w:rsid w:val="00033BF7"/>
    <w:rsid w:val="00052861"/>
    <w:rsid w:val="00062B9C"/>
    <w:rsid w:val="00064D97"/>
    <w:rsid w:val="00066B8F"/>
    <w:rsid w:val="000862EC"/>
    <w:rsid w:val="000872B4"/>
    <w:rsid w:val="00094095"/>
    <w:rsid w:val="000E291C"/>
    <w:rsid w:val="000E2BAF"/>
    <w:rsid w:val="00106D2B"/>
    <w:rsid w:val="00123B99"/>
    <w:rsid w:val="00132232"/>
    <w:rsid w:val="00134438"/>
    <w:rsid w:val="00164485"/>
    <w:rsid w:val="00171642"/>
    <w:rsid w:val="00173E7B"/>
    <w:rsid w:val="001918E0"/>
    <w:rsid w:val="001A0725"/>
    <w:rsid w:val="001A077B"/>
    <w:rsid w:val="001A43C4"/>
    <w:rsid w:val="001B063B"/>
    <w:rsid w:val="002034BB"/>
    <w:rsid w:val="00211666"/>
    <w:rsid w:val="002148D2"/>
    <w:rsid w:val="002322AA"/>
    <w:rsid w:val="0024436D"/>
    <w:rsid w:val="0027653F"/>
    <w:rsid w:val="002A75A5"/>
    <w:rsid w:val="002C04B9"/>
    <w:rsid w:val="002C4873"/>
    <w:rsid w:val="002E4779"/>
    <w:rsid w:val="002E5318"/>
    <w:rsid w:val="003202C8"/>
    <w:rsid w:val="00347630"/>
    <w:rsid w:val="0036785D"/>
    <w:rsid w:val="0037371E"/>
    <w:rsid w:val="003C31AE"/>
    <w:rsid w:val="00402B8D"/>
    <w:rsid w:val="00422143"/>
    <w:rsid w:val="004464BA"/>
    <w:rsid w:val="0047153F"/>
    <w:rsid w:val="004A2393"/>
    <w:rsid w:val="004B4D43"/>
    <w:rsid w:val="004B549D"/>
    <w:rsid w:val="004B751C"/>
    <w:rsid w:val="004C7130"/>
    <w:rsid w:val="004E74A9"/>
    <w:rsid w:val="005074A4"/>
    <w:rsid w:val="00513DE7"/>
    <w:rsid w:val="00515072"/>
    <w:rsid w:val="00516EFC"/>
    <w:rsid w:val="00522AAC"/>
    <w:rsid w:val="005245D3"/>
    <w:rsid w:val="00537461"/>
    <w:rsid w:val="00550612"/>
    <w:rsid w:val="005603DE"/>
    <w:rsid w:val="00562B25"/>
    <w:rsid w:val="00572665"/>
    <w:rsid w:val="00580367"/>
    <w:rsid w:val="0058541A"/>
    <w:rsid w:val="00594825"/>
    <w:rsid w:val="005A1424"/>
    <w:rsid w:val="005B4F0A"/>
    <w:rsid w:val="005C35FA"/>
    <w:rsid w:val="005C6E61"/>
    <w:rsid w:val="00623EBC"/>
    <w:rsid w:val="006250E2"/>
    <w:rsid w:val="00640CC0"/>
    <w:rsid w:val="00641090"/>
    <w:rsid w:val="00651F8E"/>
    <w:rsid w:val="006629FE"/>
    <w:rsid w:val="00674E3F"/>
    <w:rsid w:val="00685D57"/>
    <w:rsid w:val="006A3D56"/>
    <w:rsid w:val="006C6DF4"/>
    <w:rsid w:val="006D1311"/>
    <w:rsid w:val="006D6359"/>
    <w:rsid w:val="006F1386"/>
    <w:rsid w:val="0072058F"/>
    <w:rsid w:val="00725E0A"/>
    <w:rsid w:val="00742DDE"/>
    <w:rsid w:val="007433BC"/>
    <w:rsid w:val="007452C0"/>
    <w:rsid w:val="007464D9"/>
    <w:rsid w:val="00755C0E"/>
    <w:rsid w:val="00767CD4"/>
    <w:rsid w:val="007769C5"/>
    <w:rsid w:val="00785316"/>
    <w:rsid w:val="007A678C"/>
    <w:rsid w:val="007A7108"/>
    <w:rsid w:val="007D0C32"/>
    <w:rsid w:val="008002E3"/>
    <w:rsid w:val="008037DC"/>
    <w:rsid w:val="0081316F"/>
    <w:rsid w:val="00813CA2"/>
    <w:rsid w:val="00833225"/>
    <w:rsid w:val="008402BD"/>
    <w:rsid w:val="00840E98"/>
    <w:rsid w:val="00893D9C"/>
    <w:rsid w:val="00897F8C"/>
    <w:rsid w:val="008B7D25"/>
    <w:rsid w:val="008D0F76"/>
    <w:rsid w:val="008D5B74"/>
    <w:rsid w:val="008E5053"/>
    <w:rsid w:val="008F1FA0"/>
    <w:rsid w:val="00900833"/>
    <w:rsid w:val="00906781"/>
    <w:rsid w:val="00917E1C"/>
    <w:rsid w:val="00923C1F"/>
    <w:rsid w:val="0092578D"/>
    <w:rsid w:val="00944698"/>
    <w:rsid w:val="0094599F"/>
    <w:rsid w:val="00960297"/>
    <w:rsid w:val="00961B99"/>
    <w:rsid w:val="00991F18"/>
    <w:rsid w:val="009E322A"/>
    <w:rsid w:val="00A16CC6"/>
    <w:rsid w:val="00A23181"/>
    <w:rsid w:val="00A46254"/>
    <w:rsid w:val="00A506EB"/>
    <w:rsid w:val="00A65BCA"/>
    <w:rsid w:val="00AA09A4"/>
    <w:rsid w:val="00AB6848"/>
    <w:rsid w:val="00AD0994"/>
    <w:rsid w:val="00AF1478"/>
    <w:rsid w:val="00AF3BFD"/>
    <w:rsid w:val="00B144D7"/>
    <w:rsid w:val="00B55748"/>
    <w:rsid w:val="00B64253"/>
    <w:rsid w:val="00B72115"/>
    <w:rsid w:val="00B801AA"/>
    <w:rsid w:val="00B85DD2"/>
    <w:rsid w:val="00C03F1D"/>
    <w:rsid w:val="00C04690"/>
    <w:rsid w:val="00C076E9"/>
    <w:rsid w:val="00C36A8A"/>
    <w:rsid w:val="00C53D7F"/>
    <w:rsid w:val="00C6771F"/>
    <w:rsid w:val="00C76D75"/>
    <w:rsid w:val="00C8470D"/>
    <w:rsid w:val="00CD0929"/>
    <w:rsid w:val="00CD4E8A"/>
    <w:rsid w:val="00CE403B"/>
    <w:rsid w:val="00D03D11"/>
    <w:rsid w:val="00D16074"/>
    <w:rsid w:val="00D22B6C"/>
    <w:rsid w:val="00D332B6"/>
    <w:rsid w:val="00D35EBB"/>
    <w:rsid w:val="00D55A22"/>
    <w:rsid w:val="00D74F7A"/>
    <w:rsid w:val="00D7711D"/>
    <w:rsid w:val="00DB14F8"/>
    <w:rsid w:val="00DD0C0E"/>
    <w:rsid w:val="00DD4A27"/>
    <w:rsid w:val="00DD6D91"/>
    <w:rsid w:val="00DE06D6"/>
    <w:rsid w:val="00DF124E"/>
    <w:rsid w:val="00E007A2"/>
    <w:rsid w:val="00E01E9F"/>
    <w:rsid w:val="00E02CC4"/>
    <w:rsid w:val="00E16F76"/>
    <w:rsid w:val="00E20688"/>
    <w:rsid w:val="00E324D9"/>
    <w:rsid w:val="00E32A11"/>
    <w:rsid w:val="00E3587F"/>
    <w:rsid w:val="00E35976"/>
    <w:rsid w:val="00E44F76"/>
    <w:rsid w:val="00E61377"/>
    <w:rsid w:val="00E722C6"/>
    <w:rsid w:val="00E94906"/>
    <w:rsid w:val="00EB0770"/>
    <w:rsid w:val="00EB4AA3"/>
    <w:rsid w:val="00ED3CFB"/>
    <w:rsid w:val="00EE01CD"/>
    <w:rsid w:val="00EF35AD"/>
    <w:rsid w:val="00EF499D"/>
    <w:rsid w:val="00EF75F9"/>
    <w:rsid w:val="00F15C3C"/>
    <w:rsid w:val="00F2182B"/>
    <w:rsid w:val="00F311A5"/>
    <w:rsid w:val="00F51A31"/>
    <w:rsid w:val="00F6227C"/>
    <w:rsid w:val="00F67E61"/>
    <w:rsid w:val="00F94CE8"/>
    <w:rsid w:val="00FA3D61"/>
    <w:rsid w:val="00FB4879"/>
    <w:rsid w:val="00FC3E76"/>
    <w:rsid w:val="00FF3244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B1DC2"/>
  <w15:chartTrackingRefBased/>
  <w15:docId w15:val="{F21B354F-1AAE-41C7-ABD7-B63DECEF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 w:qFormat="1"/>
    <w:lsdException w:name="footer" w:semiHidden="1" w:uiPriority="13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uiPriority="16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/>
    <w:lsdException w:name="List Number" w:uiPriority="1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9C"/>
    <w:pPr>
      <w:spacing w:after="0" w:line="240" w:lineRule="auto"/>
    </w:pPr>
    <w:rPr>
      <w:rFonts w:ascii="Century Schoolbook" w:hAnsi="Century Schoolbook"/>
      <w:color w:val="181716" w:themeColor="text2"/>
      <w:sz w:val="24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D9C"/>
    <w:pPr>
      <w:tabs>
        <w:tab w:val="left" w:pos="1588"/>
      </w:tabs>
      <w:spacing w:after="360"/>
      <w:ind w:left="425" w:hanging="425"/>
      <w:outlineLvl w:val="0"/>
    </w:pPr>
    <w:rPr>
      <w:rFonts w:ascii="Arial" w:eastAsia="Arial" w:hAnsi="Arial" w:cs="Calibri"/>
      <w:b/>
      <w:bCs/>
      <w:color w:val="1F416B" w:themeColor="text1"/>
      <w:sz w:val="54"/>
      <w:szCs w:val="54"/>
      <w:lang w:eastAsia="nl-NL"/>
      <w14:numForm w14:val="lining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93D9C"/>
    <w:pPr>
      <w:numPr>
        <w:ilvl w:val="1"/>
      </w:numPr>
      <w:ind w:left="578" w:hanging="578"/>
      <w:outlineLvl w:val="1"/>
    </w:pPr>
    <w:rPr>
      <w:i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D9C"/>
    <w:pPr>
      <w:spacing w:after="240"/>
      <w:outlineLvl w:val="2"/>
    </w:pPr>
    <w:rPr>
      <w:rFonts w:ascii="Arial" w:eastAsia="Arial" w:hAnsi="Arial" w:cs="Calibri"/>
      <w:smallCaps/>
      <w:color w:val="1F416B" w:themeColor="text1"/>
      <w:sz w:val="28"/>
      <w:szCs w:val="36"/>
      <w:lang w:val="en-GB" w:eastAsia="nl-NL"/>
      <w14:numForm w14:val="lining"/>
    </w:rPr>
  </w:style>
  <w:style w:type="paragraph" w:styleId="Heading4">
    <w:name w:val="heading 4"/>
    <w:basedOn w:val="Normal"/>
    <w:next w:val="Normal"/>
    <w:link w:val="Heading4Char"/>
    <w:uiPriority w:val="9"/>
    <w:qFormat/>
    <w:rsid w:val="00893D9C"/>
    <w:pPr>
      <w:spacing w:after="240"/>
      <w:outlineLvl w:val="3"/>
    </w:pPr>
    <w:rPr>
      <w:rFonts w:ascii="Arial" w:eastAsia="Arial" w:hAnsi="Arial" w:cs="Calibri"/>
      <w:color w:val="1F416B" w:themeColor="text1"/>
      <w:szCs w:val="32"/>
      <w:lang w:eastAsia="nl-NL"/>
      <w14:numForm w14:val="lining"/>
    </w:rPr>
  </w:style>
  <w:style w:type="paragraph" w:styleId="Heading5">
    <w:name w:val="heading 5"/>
    <w:basedOn w:val="Normal"/>
    <w:next w:val="Normal"/>
    <w:link w:val="Heading5Char"/>
    <w:uiPriority w:val="9"/>
    <w:qFormat/>
    <w:rsid w:val="00893D9C"/>
    <w:pPr>
      <w:spacing w:before="280"/>
      <w:outlineLvl w:val="4"/>
    </w:pPr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paragraph" w:styleId="Heading6">
    <w:name w:val="heading 6"/>
    <w:basedOn w:val="Normal"/>
    <w:next w:val="Normal"/>
    <w:link w:val="Heading6Char"/>
    <w:uiPriority w:val="9"/>
    <w:qFormat/>
    <w:rsid w:val="00893D9C"/>
    <w:pPr>
      <w:spacing w:before="260"/>
      <w:outlineLvl w:val="5"/>
    </w:pPr>
    <w:rPr>
      <w:rFonts w:ascii="Calibri" w:eastAsia="Arial" w:hAnsi="Calibri" w:cs="Calibri"/>
      <w:b/>
      <w:color w:val="1F416B" w:themeColor="text1"/>
      <w:szCs w:val="24"/>
      <w:lang w:val="en-GB" w:eastAsia="nl-NL"/>
      <w14:numForm w14:val="lining"/>
    </w:rPr>
  </w:style>
  <w:style w:type="paragraph" w:styleId="Heading7">
    <w:name w:val="heading 7"/>
    <w:basedOn w:val="Normal"/>
    <w:next w:val="Normal"/>
    <w:link w:val="Heading7Char"/>
    <w:uiPriority w:val="9"/>
    <w:qFormat/>
    <w:rsid w:val="00893D9C"/>
    <w:pPr>
      <w:spacing w:before="220"/>
      <w:outlineLvl w:val="6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Heading8">
    <w:name w:val="heading 8"/>
    <w:basedOn w:val="Normal"/>
    <w:next w:val="Normal"/>
    <w:link w:val="Heading8Char"/>
    <w:uiPriority w:val="9"/>
    <w:qFormat/>
    <w:rsid w:val="00893D9C"/>
    <w:pPr>
      <w:spacing w:before="200"/>
      <w:outlineLvl w:val="7"/>
    </w:pPr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paragraph" w:styleId="Heading9">
    <w:name w:val="heading 9"/>
    <w:basedOn w:val="Normal"/>
    <w:next w:val="Normal"/>
    <w:link w:val="Heading9Char"/>
    <w:uiPriority w:val="9"/>
    <w:qFormat/>
    <w:rsid w:val="00893D9C"/>
    <w:pPr>
      <w:spacing w:before="180" w:after="120"/>
      <w:outlineLvl w:val="8"/>
    </w:pPr>
    <w:rPr>
      <w:rFonts w:ascii="Calibri" w:eastAsia="Arial" w:hAnsi="Calibri" w:cs="Calibri"/>
      <w:color w:val="1F416B" w:themeColor="text1"/>
      <w:lang w:val="en-GB" w:eastAsia="nl-NL"/>
      <w14:numForm w14:val="lining"/>
    </w:rPr>
  </w:style>
  <w:style w:type="character" w:default="1" w:styleId="DefaultParagraphFont">
    <w:name w:val="Default Paragraph Font"/>
    <w:uiPriority w:val="1"/>
    <w:semiHidden/>
    <w:unhideWhenUsed/>
    <w:rsid w:val="00893D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93D9C"/>
  </w:style>
  <w:style w:type="character" w:customStyle="1" w:styleId="Heading1Char">
    <w:name w:val="Heading 1 Char"/>
    <w:basedOn w:val="DefaultParagraphFont"/>
    <w:link w:val="Heading1"/>
    <w:uiPriority w:val="9"/>
    <w:rsid w:val="00893D9C"/>
    <w:rPr>
      <w:rFonts w:ascii="Arial" w:eastAsia="Arial" w:hAnsi="Arial" w:cs="Calibri"/>
      <w:b/>
      <w:bCs/>
      <w:color w:val="1F416B" w:themeColor="text1"/>
      <w:sz w:val="54"/>
      <w:szCs w:val="54"/>
      <w:lang w:eastAsia="nl-NL"/>
      <w14:numForm w14:val="lining"/>
    </w:rPr>
  </w:style>
  <w:style w:type="character" w:customStyle="1" w:styleId="Heading2Char">
    <w:name w:val="Heading 2 Char"/>
    <w:basedOn w:val="DefaultParagraphFont"/>
    <w:link w:val="Heading2"/>
    <w:uiPriority w:val="9"/>
    <w:rsid w:val="00893D9C"/>
    <w:rPr>
      <w:rFonts w:ascii="Arial" w:eastAsia="Arial" w:hAnsi="Arial" w:cs="Calibri"/>
      <w:b/>
      <w:bCs/>
      <w:i/>
      <w:color w:val="1F416B" w:themeColor="text1"/>
      <w:sz w:val="36"/>
      <w:szCs w:val="40"/>
      <w:lang w:eastAsia="nl-NL"/>
      <w14:numForm w14:val="lining"/>
    </w:rPr>
  </w:style>
  <w:style w:type="character" w:customStyle="1" w:styleId="Heading3Char">
    <w:name w:val="Heading 3 Char"/>
    <w:basedOn w:val="DefaultParagraphFont"/>
    <w:link w:val="Heading3"/>
    <w:uiPriority w:val="9"/>
    <w:rsid w:val="00893D9C"/>
    <w:rPr>
      <w:rFonts w:ascii="Arial" w:eastAsia="Arial" w:hAnsi="Arial" w:cs="Calibri"/>
      <w:smallCaps/>
      <w:color w:val="1F416B" w:themeColor="text1"/>
      <w:sz w:val="28"/>
      <w:szCs w:val="36"/>
      <w:lang w:val="en-GB" w:eastAsia="nl-NL"/>
      <w14:numForm w14:val="lining"/>
    </w:rPr>
  </w:style>
  <w:style w:type="character" w:customStyle="1" w:styleId="Heading4Char">
    <w:name w:val="Heading 4 Char"/>
    <w:basedOn w:val="DefaultParagraphFont"/>
    <w:link w:val="Heading4"/>
    <w:uiPriority w:val="9"/>
    <w:rsid w:val="00893D9C"/>
    <w:rPr>
      <w:rFonts w:ascii="Arial" w:eastAsia="Arial" w:hAnsi="Arial" w:cs="Calibri"/>
      <w:color w:val="1F416B" w:themeColor="text1"/>
      <w:sz w:val="24"/>
      <w:szCs w:val="32"/>
      <w:lang w:eastAsia="nl-NL"/>
      <w14:numForm w14:val="lining"/>
    </w:rPr>
  </w:style>
  <w:style w:type="character" w:customStyle="1" w:styleId="Heading5Char">
    <w:name w:val="Heading 5 Char"/>
    <w:basedOn w:val="DefaultParagraphFont"/>
    <w:link w:val="Heading5"/>
    <w:uiPriority w:val="9"/>
    <w:rsid w:val="00893D9C"/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character" w:customStyle="1" w:styleId="Heading6Char">
    <w:name w:val="Heading 6 Char"/>
    <w:basedOn w:val="DefaultParagraphFont"/>
    <w:link w:val="Heading6"/>
    <w:uiPriority w:val="9"/>
    <w:rsid w:val="00893D9C"/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character" w:customStyle="1" w:styleId="Heading7Char">
    <w:name w:val="Heading 7 Char"/>
    <w:basedOn w:val="DefaultParagraphFont"/>
    <w:link w:val="Heading7"/>
    <w:uiPriority w:val="9"/>
    <w:rsid w:val="00893D9C"/>
    <w:rPr>
      <w:rFonts w:ascii="Calibri" w:eastAsia="Arial" w:hAnsi="Calibri" w:cs="Calibri"/>
      <w:b/>
      <w:color w:val="1F416B" w:themeColor="text1"/>
      <w:sz w:val="24"/>
      <w:szCs w:val="18"/>
      <w:lang w:val="en-GB" w:eastAsia="nl-NL"/>
      <w14:numForm w14:val="lining"/>
    </w:rPr>
  </w:style>
  <w:style w:type="character" w:customStyle="1" w:styleId="Heading8Char">
    <w:name w:val="Heading 8 Char"/>
    <w:basedOn w:val="DefaultParagraphFont"/>
    <w:link w:val="Heading8"/>
    <w:uiPriority w:val="9"/>
    <w:rsid w:val="00893D9C"/>
    <w:rPr>
      <w:rFonts w:ascii="Calibri" w:eastAsia="Arial" w:hAnsi="Calibri" w:cs="Calibri"/>
      <w:b/>
      <w:color w:val="1F416B" w:themeColor="text1"/>
      <w:sz w:val="24"/>
      <w:szCs w:val="20"/>
      <w:lang w:val="en-GB" w:eastAsia="nl-NL"/>
      <w14:numForm w14:val="lining"/>
    </w:rPr>
  </w:style>
  <w:style w:type="character" w:customStyle="1" w:styleId="Heading9Char">
    <w:name w:val="Heading 9 Char"/>
    <w:basedOn w:val="DefaultParagraphFont"/>
    <w:link w:val="Heading9"/>
    <w:uiPriority w:val="9"/>
    <w:rsid w:val="00893D9C"/>
    <w:rPr>
      <w:rFonts w:ascii="Calibri" w:eastAsia="Arial" w:hAnsi="Calibri" w:cs="Calibri"/>
      <w:color w:val="1F416B" w:themeColor="text1"/>
      <w:sz w:val="24"/>
      <w:szCs w:val="18"/>
      <w:lang w:val="en-GB" w:eastAsia="nl-NL"/>
      <w14:numForm w14:val="lining"/>
    </w:rPr>
  </w:style>
  <w:style w:type="paragraph" w:styleId="Header">
    <w:name w:val="header"/>
    <w:basedOn w:val="Normal"/>
    <w:link w:val="HeaderChar"/>
    <w:uiPriority w:val="99"/>
    <w:unhideWhenUsed/>
    <w:qFormat/>
    <w:rsid w:val="00893D9C"/>
    <w:pPr>
      <w:pBdr>
        <w:bottom w:val="thickThinSmallGap" w:sz="24" w:space="1" w:color="auto"/>
      </w:pBdr>
      <w:tabs>
        <w:tab w:val="center" w:pos="4253"/>
        <w:tab w:val="right" w:pos="8505"/>
      </w:tabs>
      <w:spacing w:before="240"/>
    </w:pPr>
  </w:style>
  <w:style w:type="character" w:customStyle="1" w:styleId="HeaderChar">
    <w:name w:val="Header Char"/>
    <w:basedOn w:val="DefaultParagraphFont"/>
    <w:link w:val="Header"/>
    <w:uiPriority w:val="99"/>
    <w:rsid w:val="00893D9C"/>
    <w:rPr>
      <w:rFonts w:ascii="Century Schoolbook" w:hAnsi="Century Schoolbook"/>
      <w:color w:val="181716" w:themeColor="text2"/>
      <w:sz w:val="24"/>
      <w:szCs w:val="18"/>
    </w:rPr>
  </w:style>
  <w:style w:type="paragraph" w:styleId="Footer">
    <w:name w:val="footer"/>
    <w:basedOn w:val="Normal"/>
    <w:link w:val="FooterChar"/>
    <w:uiPriority w:val="13"/>
    <w:qFormat/>
    <w:rsid w:val="00893D9C"/>
    <w:pPr>
      <w:tabs>
        <w:tab w:val="center" w:pos="4536"/>
        <w:tab w:val="right" w:pos="9072"/>
      </w:tabs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13"/>
    <w:rsid w:val="00893D9C"/>
    <w:rPr>
      <w:rFonts w:ascii="Century Schoolbook" w:hAnsi="Century Schoolbook"/>
      <w:color w:val="181716" w:themeColor="text2"/>
      <w:sz w:val="18"/>
      <w:szCs w:val="18"/>
    </w:rPr>
  </w:style>
  <w:style w:type="paragraph" w:customStyle="1" w:styleId="adres">
    <w:name w:val="adres"/>
    <w:basedOn w:val="Normal"/>
    <w:qFormat/>
    <w:rsid w:val="00893D9C"/>
    <w:pPr>
      <w:spacing w:line="360" w:lineRule="exact"/>
      <w:ind w:left="3572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893D9C"/>
    <w:rPr>
      <w:color w:val="808080"/>
    </w:rPr>
  </w:style>
  <w:style w:type="paragraph" w:styleId="Subtitle">
    <w:name w:val="Subtitle"/>
    <w:basedOn w:val="Normal"/>
    <w:next w:val="Normal"/>
    <w:link w:val="SubtitleChar"/>
    <w:uiPriority w:val="8"/>
    <w:qFormat/>
    <w:rsid w:val="00893D9C"/>
    <w:pPr>
      <w:numPr>
        <w:ilvl w:val="1"/>
      </w:numPr>
      <w:spacing w:after="160"/>
    </w:pPr>
    <w:rPr>
      <w:rFonts w:eastAsiaTheme="minorEastAsia"/>
      <w:color w:val="1F416B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8"/>
    <w:rsid w:val="00893D9C"/>
    <w:rPr>
      <w:rFonts w:ascii="Century Schoolbook" w:eastAsiaTheme="minorEastAsia" w:hAnsi="Century Schoolbook"/>
      <w:color w:val="1F416B" w:themeColor="text1"/>
      <w:spacing w:val="15"/>
      <w:sz w:val="24"/>
    </w:rPr>
  </w:style>
  <w:style w:type="character" w:styleId="SubtleEmphasis">
    <w:name w:val="Subtle Emphasis"/>
    <w:basedOn w:val="DefaultParagraphFont"/>
    <w:uiPriority w:val="19"/>
    <w:qFormat/>
    <w:rsid w:val="00893D9C"/>
    <w:rPr>
      <w:i/>
      <w:iCs/>
      <w:color w:val="00639C" w:themeColor="accent1"/>
    </w:rPr>
  </w:style>
  <w:style w:type="character" w:styleId="IntenseEmphasis">
    <w:name w:val="Intense Emphasis"/>
    <w:basedOn w:val="DefaultParagraphFont"/>
    <w:uiPriority w:val="21"/>
    <w:semiHidden/>
    <w:qFormat/>
    <w:rsid w:val="00893D9C"/>
    <w:rPr>
      <w:i/>
      <w:iCs/>
      <w:color w:val="00639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893D9C"/>
    <w:pPr>
      <w:spacing w:before="200" w:after="160"/>
      <w:ind w:left="864" w:right="864"/>
      <w:jc w:val="center"/>
    </w:pPr>
    <w:rPr>
      <w:i/>
      <w:iCs/>
      <w:color w:val="00639C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893D9C"/>
    <w:rPr>
      <w:rFonts w:ascii="Century Schoolbook" w:hAnsi="Century Schoolbook"/>
      <w:i/>
      <w:iCs/>
      <w:color w:val="00639C" w:themeColor="accent1"/>
      <w:sz w:val="24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9C"/>
    <w:pPr>
      <w:pBdr>
        <w:top w:val="single" w:sz="4" w:space="10" w:color="00639C" w:themeColor="accent1"/>
        <w:bottom w:val="single" w:sz="4" w:space="10" w:color="00639C" w:themeColor="accent1"/>
      </w:pBdr>
      <w:spacing w:before="360" w:after="360"/>
      <w:ind w:left="864" w:right="864"/>
      <w:jc w:val="center"/>
    </w:pPr>
    <w:rPr>
      <w:i/>
      <w:iCs/>
      <w:color w:val="0063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9C"/>
    <w:rPr>
      <w:rFonts w:ascii="Century Schoolbook" w:hAnsi="Century Schoolbook"/>
      <w:i/>
      <w:iCs/>
      <w:color w:val="00639C" w:themeColor="accent1"/>
      <w:sz w:val="24"/>
      <w:szCs w:val="18"/>
    </w:rPr>
  </w:style>
  <w:style w:type="character" w:styleId="SubtleReference">
    <w:name w:val="Subtle Reference"/>
    <w:basedOn w:val="DefaultParagraphFont"/>
    <w:uiPriority w:val="31"/>
    <w:qFormat/>
    <w:rsid w:val="00893D9C"/>
    <w:rPr>
      <w:smallCaps/>
      <w:color w:val="00639C" w:themeColor="accent1"/>
    </w:rPr>
  </w:style>
  <w:style w:type="paragraph" w:styleId="ListBullet">
    <w:name w:val="List Bullet"/>
    <w:basedOn w:val="Normal"/>
    <w:uiPriority w:val="12"/>
    <w:rsid w:val="00893D9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893D9C"/>
    <w:pPr>
      <w:numPr>
        <w:numId w:val="2"/>
      </w:numPr>
      <w:contextualSpacing/>
    </w:pPr>
  </w:style>
  <w:style w:type="character" w:customStyle="1" w:styleId="SmartLinkError">
    <w:name w:val="Smart Link Error"/>
    <w:basedOn w:val="DefaultParagraphFont"/>
    <w:uiPriority w:val="99"/>
    <w:semiHidden/>
    <w:unhideWhenUsed/>
    <w:rsid w:val="00893D9C"/>
    <w:rPr>
      <w:color w:val="E73F16" w:themeColor="accent2"/>
    </w:rPr>
  </w:style>
  <w:style w:type="character" w:styleId="Mention">
    <w:name w:val="Mention"/>
    <w:basedOn w:val="DefaultParagraphFont"/>
    <w:uiPriority w:val="99"/>
    <w:semiHidden/>
    <w:unhideWhenUsed/>
    <w:rsid w:val="00893D9C"/>
    <w:rPr>
      <w:color w:val="00639C" w:themeColor="accent1"/>
      <w:shd w:val="clear" w:color="auto" w:fill="E1DFDD"/>
    </w:rPr>
  </w:style>
  <w:style w:type="character" w:styleId="Hashtag">
    <w:name w:val="Hashtag"/>
    <w:basedOn w:val="DefaultParagraphFont"/>
    <w:uiPriority w:val="99"/>
    <w:semiHidden/>
    <w:unhideWhenUsed/>
    <w:rsid w:val="00893D9C"/>
    <w:rPr>
      <w:color w:val="00639C" w:themeColor="accent1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7"/>
    <w:qFormat/>
    <w:rsid w:val="00893D9C"/>
    <w:pPr>
      <w:spacing w:after="260" w:line="216" w:lineRule="auto"/>
      <w:contextualSpacing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893D9C"/>
    <w:rPr>
      <w:rFonts w:ascii="Century Schoolbook" w:eastAsiaTheme="majorEastAsia" w:hAnsi="Century Schoolbook" w:cstheme="majorBidi"/>
      <w:b/>
      <w:spacing w:val="-10"/>
      <w:kern w:val="28"/>
      <w:sz w:val="36"/>
      <w:szCs w:val="56"/>
    </w:rPr>
  </w:style>
  <w:style w:type="paragraph" w:customStyle="1" w:styleId="Figuur">
    <w:name w:val="_Figuur"/>
    <w:basedOn w:val="Normal"/>
    <w:qFormat/>
    <w:rsid w:val="00893D9C"/>
  </w:style>
  <w:style w:type="paragraph" w:customStyle="1" w:styleId="Tekst">
    <w:name w:val="_Tekst"/>
    <w:basedOn w:val="Normal"/>
    <w:qFormat/>
    <w:rsid w:val="00893D9C"/>
    <w:pPr>
      <w:spacing w:after="240"/>
    </w:pPr>
  </w:style>
  <w:style w:type="table" w:styleId="TableGrid">
    <w:name w:val="Table Grid"/>
    <w:basedOn w:val="TableNormal"/>
    <w:uiPriority w:val="39"/>
    <w:rsid w:val="00893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0pt">
    <w:name w:val="header 0 pt"/>
    <w:basedOn w:val="Normal"/>
    <w:rsid w:val="00893D9C"/>
    <w:pPr>
      <w:tabs>
        <w:tab w:val="center" w:pos="4253"/>
        <w:tab w:val="right" w:pos="8505"/>
      </w:tabs>
      <w:spacing w:before="240"/>
    </w:pPr>
    <w:rPr>
      <w:rFonts w:eastAsia="Times New Roman" w:cs="Times New Roman"/>
      <w:szCs w:val="20"/>
    </w:rPr>
  </w:style>
  <w:style w:type="paragraph" w:styleId="BodyText">
    <w:name w:val="Body Text"/>
    <w:basedOn w:val="Normal"/>
    <w:link w:val="BodyTextChar"/>
    <w:uiPriority w:val="1"/>
    <w:qFormat/>
    <w:rsid w:val="00893D9C"/>
    <w:pPr>
      <w:widowControl w:val="0"/>
      <w:autoSpaceDE w:val="0"/>
      <w:autoSpaceDN w:val="0"/>
    </w:pPr>
    <w:rPr>
      <w:rFonts w:ascii="Times New Roman" w:eastAsia="Times New Roman" w:hAnsi="Times New Roman" w:cs="Times New Roman"/>
      <w:color w:val="auto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93D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93D9C"/>
    <w:pPr>
      <w:widowControl w:val="0"/>
      <w:numPr>
        <w:numId w:val="14"/>
      </w:numPr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09409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nl-BE"/>
    </w:rPr>
  </w:style>
  <w:style w:type="paragraph" w:customStyle="1" w:styleId="OpsommingNummer">
    <w:name w:val="_OpsommingNummer"/>
    <w:basedOn w:val="Normal"/>
    <w:uiPriority w:val="99"/>
    <w:semiHidden/>
    <w:qFormat/>
    <w:rsid w:val="00094095"/>
    <w:pPr>
      <w:numPr>
        <w:numId w:val="15"/>
      </w:numPr>
      <w:spacing w:after="240"/>
    </w:pPr>
    <w:rPr>
      <w:color w:val="auto"/>
      <w:szCs w:val="22"/>
    </w:rPr>
  </w:style>
  <w:style w:type="paragraph" w:customStyle="1" w:styleId="Opsomming">
    <w:name w:val="_Opsomming"/>
    <w:basedOn w:val="Normal"/>
    <w:autoRedefine/>
    <w:uiPriority w:val="99"/>
    <w:semiHidden/>
    <w:qFormat/>
    <w:rsid w:val="00132232"/>
    <w:pPr>
      <w:numPr>
        <w:numId w:val="18"/>
      </w:numPr>
      <w:spacing w:after="120"/>
    </w:pPr>
    <w:rPr>
      <w:color w:val="auto"/>
      <w:szCs w:val="22"/>
    </w:rPr>
  </w:style>
  <w:style w:type="character" w:styleId="Hyperlink">
    <w:name w:val="Hyperlink"/>
    <w:basedOn w:val="DefaultParagraphFont"/>
    <w:uiPriority w:val="99"/>
    <w:unhideWhenUsed/>
    <w:rsid w:val="00EE0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nyVN\Documents\Custom%20Office%20Templates\Odisee-Lab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3FE0A8BBE244F8BC95A175FAC19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820E1-CAE7-4D28-B8BE-4D67E2731898}"/>
      </w:docPartPr>
      <w:docPartBody>
        <w:p w:rsidR="00660CC6" w:rsidRDefault="00660CC6">
          <w:pPr>
            <w:pStyle w:val="C63FE0A8BBE244F8BC95A175FAC19EE3"/>
          </w:pPr>
          <w:r w:rsidRPr="00E02CC4">
            <w:rPr>
              <w:rStyle w:val="PlaceholderText"/>
              <w:lang w:val="en-GB"/>
            </w:rPr>
            <w:t>Click or tap here to enter text.</w:t>
          </w:r>
        </w:p>
      </w:docPartBody>
    </w:docPart>
    <w:docPart>
      <w:docPartPr>
        <w:name w:val="F39A62E9CBEE44C9928AE8E06DBC7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A46E-55DD-4879-8CF8-57F77062C69D}"/>
      </w:docPartPr>
      <w:docPartBody>
        <w:p w:rsidR="00660CC6" w:rsidRDefault="00660CC6">
          <w:pPr>
            <w:pStyle w:val="F39A62E9CBEE44C9928AE8E06DBC7003"/>
          </w:pPr>
          <w:r w:rsidRPr="00E02CC4">
            <w:rPr>
              <w:rStyle w:val="PlaceholderText"/>
              <w:lang w:val="en-GB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C6"/>
    <w:rsid w:val="00125EA8"/>
    <w:rsid w:val="00555820"/>
    <w:rsid w:val="00660CC6"/>
    <w:rsid w:val="00677D6F"/>
    <w:rsid w:val="00AC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63FE0A8BBE244F8BC95A175FAC19EE3">
    <w:name w:val="C63FE0A8BBE244F8BC95A175FAC19EE3"/>
  </w:style>
  <w:style w:type="paragraph" w:customStyle="1" w:styleId="F39A62E9CBEE44C9928AE8E06DBC7003">
    <w:name w:val="F39A62E9CBEE44C9928AE8E06DBC70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disee_2">
      <a:dk1>
        <a:srgbClr val="1F416B"/>
      </a:dk1>
      <a:lt1>
        <a:srgbClr val="FFFFFF"/>
      </a:lt1>
      <a:dk2>
        <a:srgbClr val="181716"/>
      </a:dk2>
      <a:lt2>
        <a:srgbClr val="E7E6E6"/>
      </a:lt2>
      <a:accent1>
        <a:srgbClr val="00639C"/>
      </a:accent1>
      <a:accent2>
        <a:srgbClr val="E73F16"/>
      </a:accent2>
      <a:accent3>
        <a:srgbClr val="3CB497"/>
      </a:accent3>
      <a:accent4>
        <a:srgbClr val="D3DDF2"/>
      </a:accent4>
      <a:accent5>
        <a:srgbClr val="A3E1D2"/>
      </a:accent5>
      <a:accent6>
        <a:srgbClr val="96280E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38680213159745B3523B5EFFED2A19" ma:contentTypeVersion="2" ma:contentTypeDescription="Een nieuw document maken." ma:contentTypeScope="" ma:versionID="aa4709a40ca6a4b8591ec8e5221fad14">
  <xsd:schema xmlns:xsd="http://www.w3.org/2001/XMLSchema" xmlns:xs="http://www.w3.org/2001/XMLSchema" xmlns:p="http://schemas.microsoft.com/office/2006/metadata/properties" xmlns:ns2="36b146f3-1536-48c8-ac1e-770ff6b86dd7" targetNamespace="http://schemas.microsoft.com/office/2006/metadata/properties" ma:root="true" ma:fieldsID="9a40e46236502bdfa69e56751d47258b" ns2:_="">
    <xsd:import namespace="36b146f3-1536-48c8-ac1e-770ff6b86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146f3-1536-48c8-ac1e-770ff6b86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BB4719-E326-4004-9D8C-1016F6BEFF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AD4E36-125A-4BA7-B76E-AB9DD8C434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13B449-BEAF-4DF1-9212-7DCA53A93E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D3AC35-4EE6-4160-8B83-4F677658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b146f3-1536-48c8-ac1e-770ff6b86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Odisee-Labo.dotx</Template>
  <TotalTime>479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  <vt:variant>
        <vt:lpstr>Titel</vt:lpstr>
      </vt:variant>
      <vt:variant>
        <vt:i4>1</vt:i4>
      </vt:variant>
    </vt:vector>
  </HeadingPairs>
  <TitlesOfParts>
    <vt:vector size="10" baseType="lpstr">
      <vt:lpstr>PasswordGenerator</vt:lpstr>
      <vt:lpstr>PasswordGenerator</vt:lpstr>
      <vt:lpstr>    Algemeenheden</vt:lpstr>
      <vt:lpstr>    Functionele omschrijving</vt:lpstr>
      <vt:lpstr>    Situatieschets</vt:lpstr>
      <vt:lpstr>    Gestelde eisen</vt:lpstr>
      <vt:lpstr>    Opdracht</vt:lpstr>
      <vt:lpstr>    Opdracht</vt:lpstr>
      <vt:lpstr>Feedback</vt:lpstr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PasswordGenerator</dc:title>
  <dc:subject>Installatie</dc:subject>
  <dc:creator>Danny Van Neyghem</dc:creator>
  <cp:keywords/>
  <dc:description/>
  <cp:lastModifiedBy>Danny Van Neyghem</cp:lastModifiedBy>
  <cp:revision>7</cp:revision>
  <dcterms:created xsi:type="dcterms:W3CDTF">2021-02-22T17:55:00Z</dcterms:created>
  <dcterms:modified xsi:type="dcterms:W3CDTF">2021-12-06T19:11:00Z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1</vt:lpwstr>
  </property>
  <property fmtid="{D5CDD505-2E9C-101B-9397-08002B2CF9AE}" pid="3" name="ContentTypeId">
    <vt:lpwstr>0x010100BC38680213159745B3523B5EFFED2A19</vt:lpwstr>
  </property>
</Properties>
</file>